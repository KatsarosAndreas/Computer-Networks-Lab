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CE67" w14:textId="77777777" w:rsidR="00063990" w:rsidRDefault="00063990">
      <w:pPr>
        <w:pStyle w:val="GraphicAnchor"/>
      </w:pPr>
    </w:p>
    <w:tbl>
      <w:tblPr>
        <w:tblW w:w="107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063990" w14:paraId="227EDD95" w14:textId="77777777">
        <w:trPr>
          <w:trHeight w:val="1083"/>
        </w:trPr>
        <w:tc>
          <w:tcPr>
            <w:tcW w:w="10790" w:type="dxa"/>
            <w:gridSpan w:val="9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AF752" w14:textId="77777777" w:rsidR="00063990" w:rsidRDefault="00063990"/>
        </w:tc>
      </w:tr>
      <w:tr w:rsidR="00063990" w14:paraId="3551EFD8" w14:textId="77777777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759F8" w14:textId="77777777" w:rsidR="00063990" w:rsidRDefault="00063990"/>
        </w:tc>
        <w:tc>
          <w:tcPr>
            <w:tcW w:w="8393" w:type="dxa"/>
            <w:gridSpan w:val="5"/>
            <w:tcBorders>
              <w:top w:val="single" w:sz="18" w:space="0" w:color="476166"/>
              <w:left w:val="single" w:sz="18" w:space="0" w:color="476166"/>
              <w:bottom w:val="single" w:sz="18" w:space="0" w:color="476166"/>
              <w:right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36BD0" w14:textId="665850CA" w:rsidR="00063990" w:rsidRPr="003530B5" w:rsidRDefault="003530B5">
            <w:pPr>
              <w:pStyle w:val="Heading1"/>
              <w:rPr>
                <w:lang w:val="el-GR"/>
              </w:rPr>
            </w:pPr>
            <w:r>
              <w:rPr>
                <w:lang w:val="el-GR"/>
              </w:rPr>
              <w:t>ΔΙΚΤΥΑ ΥΠΟΛΟΓΙΣΤΏΝ</w:t>
            </w:r>
          </w:p>
        </w:tc>
        <w:tc>
          <w:tcPr>
            <w:tcW w:w="1199" w:type="dxa"/>
            <w:gridSpan w:val="2"/>
            <w:tcBorders>
              <w:left w:val="single" w:sz="18" w:space="0" w:color="4761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BF9FA" w14:textId="77777777" w:rsidR="00063990" w:rsidRDefault="00063990"/>
        </w:tc>
      </w:tr>
      <w:tr w:rsidR="00063990" w14:paraId="0A8FF1D3" w14:textId="77777777">
        <w:trPr>
          <w:trHeight w:val="1837"/>
        </w:trPr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B0D68" w14:textId="77777777" w:rsidR="00063990" w:rsidRDefault="00063990"/>
        </w:tc>
        <w:tc>
          <w:tcPr>
            <w:tcW w:w="8460" w:type="dxa"/>
            <w:gridSpan w:val="7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E23C0" w14:textId="637E11B6" w:rsidR="00063990" w:rsidRDefault="003E1F32">
            <w:r>
              <w:rPr>
                <w:noProof/>
                <w:lang w:eastAsia="en-AU"/>
              </w:rPr>
              <w:drawing>
                <wp:anchor distT="0" distB="0" distL="114300" distR="114300" simplePos="0" relativeHeight="251658240" behindDoc="1" locked="0" layoutInCell="1" allowOverlap="1" wp14:anchorId="70A23C05" wp14:editId="4FC70391">
                  <wp:simplePos x="0" y="0"/>
                  <wp:positionH relativeFrom="margin">
                    <wp:posOffset>-831847</wp:posOffset>
                  </wp:positionH>
                  <wp:positionV relativeFrom="margin">
                    <wp:posOffset>-1626873</wp:posOffset>
                  </wp:positionV>
                  <wp:extent cx="6858000" cy="9144000"/>
                  <wp:effectExtent l="0" t="0" r="0" b="0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9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6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E55D7" w14:textId="77777777" w:rsidR="00063990" w:rsidRDefault="00063990"/>
        </w:tc>
      </w:tr>
      <w:tr w:rsidR="00063990" w14:paraId="4E6C65CF" w14:textId="77777777">
        <w:trPr>
          <w:trHeight w:val="929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CE186" w14:textId="77777777" w:rsidR="00063990" w:rsidRDefault="00063990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4C285" w14:textId="77777777" w:rsidR="00063990" w:rsidRDefault="00063990" w:rsidP="00D640A8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5749" w14:textId="77777777" w:rsidR="00063990" w:rsidRDefault="00063990"/>
        </w:tc>
      </w:tr>
      <w:tr w:rsidR="00063990" w:rsidRPr="00D640A8" w14:paraId="5D58F9C9" w14:textId="77777777">
        <w:trPr>
          <w:trHeight w:val="1460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A8B52" w14:textId="77777777" w:rsidR="00063990" w:rsidRDefault="00063990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8AC6F" w14:textId="68F51808" w:rsidR="00063990" w:rsidRPr="003530B5" w:rsidRDefault="003E1F32" w:rsidP="003530B5">
            <w:pPr>
              <w:pStyle w:val="Heading2"/>
              <w:rPr>
                <w:sz w:val="24"/>
                <w:szCs w:val="24"/>
                <w:lang w:val="el-GR"/>
              </w:rPr>
            </w:pPr>
            <w:r w:rsidRPr="004E0391">
              <w:rPr>
                <w:bCs/>
                <w:color w:val="2B3890"/>
                <w:sz w:val="24"/>
                <w:szCs w:val="24"/>
                <w:lang w:val="el-GR"/>
              </w:rPr>
              <w:t>-</w:t>
            </w:r>
            <w:r w:rsidRPr="003530B5">
              <w:rPr>
                <w:bCs/>
                <w:i/>
                <w:iCs/>
                <w:color w:val="2B3890"/>
                <w:sz w:val="32"/>
                <w:szCs w:val="32"/>
                <w:u w:val="single"/>
                <w:lang w:val="el-GR"/>
              </w:rPr>
              <w:t>Κατσαρός Ανδρέας (1084522)</w:t>
            </w: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BE2D0" w14:textId="77777777" w:rsidR="00063990" w:rsidRDefault="00063990">
            <w:pPr>
              <w:rPr>
                <w:lang w:val="el-GR"/>
              </w:rPr>
            </w:pPr>
          </w:p>
        </w:tc>
      </w:tr>
      <w:tr w:rsidR="00063990" w14:paraId="31F1DB50" w14:textId="77777777">
        <w:trPr>
          <w:trHeight w:val="7176"/>
        </w:trPr>
        <w:tc>
          <w:tcPr>
            <w:tcW w:w="2397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38503" w14:textId="77777777" w:rsidR="00063990" w:rsidRDefault="00063990">
            <w:pPr>
              <w:jc w:val="center"/>
              <w:rPr>
                <w:lang w:val="el-GR"/>
              </w:rPr>
            </w:pPr>
          </w:p>
        </w:tc>
        <w:tc>
          <w:tcPr>
            <w:tcW w:w="5995" w:type="dxa"/>
            <w:tcBorders>
              <w:bottom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C29AA2" w14:textId="77777777" w:rsidR="00063990" w:rsidRPr="00B256E9" w:rsidRDefault="003E1F32">
            <w:pPr>
              <w:pStyle w:val="Heading3"/>
              <w:jc w:val="left"/>
              <w:rPr>
                <w:b/>
                <w:bCs/>
                <w:i/>
                <w:iCs/>
                <w:u w:val="single"/>
                <w:lang w:val="el-GR"/>
              </w:rPr>
            </w:pPr>
            <w:r>
              <w:rPr>
                <w:lang w:val="el-GR"/>
              </w:rPr>
              <w:t xml:space="preserve">    </w:t>
            </w:r>
            <w:r w:rsidRPr="00B256E9">
              <w:rPr>
                <w:b/>
                <w:bCs/>
                <w:i/>
                <w:iCs/>
                <w:sz w:val="32"/>
                <w:szCs w:val="32"/>
                <w:u w:val="single"/>
                <w:lang w:val="el-GR"/>
              </w:rPr>
              <w:t>ΑΚΑΔΗΜΑΙΚΟ ΕΤΟΣ: 2022-2023</w:t>
            </w:r>
          </w:p>
          <w:p w14:paraId="07B30AD4" w14:textId="77777777" w:rsidR="00063990" w:rsidRDefault="003E1F32">
            <w:pPr>
              <w:pStyle w:val="Heading3"/>
              <w:rPr>
                <w:lang w:val="el-GR"/>
              </w:rPr>
            </w:pPr>
            <w:r>
              <w:rPr>
                <w:lang w:val="el-GR"/>
              </w:rPr>
              <w:t>—</w:t>
            </w:r>
          </w:p>
          <w:p w14:paraId="6DB59404" w14:textId="77777777" w:rsidR="00B256E9" w:rsidRPr="00B256E9" w:rsidRDefault="00B256E9">
            <w:pPr>
              <w:pStyle w:val="Heading3"/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</w:pPr>
            <w:r w:rsidRPr="00B256E9">
              <w:rPr>
                <w:b/>
                <w:bCs/>
                <w:i/>
                <w:iCs/>
                <w:sz w:val="40"/>
                <w:szCs w:val="40"/>
                <w:u w:val="single"/>
                <w:lang w:val="el-GR"/>
              </w:rPr>
              <w:t>1η Εργασία - Εισαγωγή στη Χρήση GNS3</w:t>
            </w:r>
          </w:p>
          <w:p w14:paraId="42687854" w14:textId="1143B64E" w:rsidR="00063990" w:rsidRPr="0040130F" w:rsidRDefault="003E1F32">
            <w:pPr>
              <w:pStyle w:val="Heading3"/>
              <w:rPr>
                <w:b/>
                <w:bCs/>
                <w:i/>
                <w:iCs/>
                <w:lang w:val="el-GR"/>
              </w:rPr>
            </w:pPr>
            <w:r w:rsidRPr="0040130F">
              <w:rPr>
                <w:b/>
                <w:bCs/>
                <w:i/>
                <w:iCs/>
                <w:lang w:val="el-GR"/>
              </w:rPr>
              <w:t>—</w:t>
            </w:r>
          </w:p>
          <w:p w14:paraId="04B37276" w14:textId="28C2BC06" w:rsidR="00063990" w:rsidRPr="0040130F" w:rsidRDefault="00022435" w:rsidP="0040130F">
            <w:pPr>
              <w:pStyle w:val="Heading3"/>
              <w:rPr>
                <w:lang w:val="el-GR"/>
              </w:rPr>
            </w:pPr>
            <w:r w:rsidRPr="0040130F">
              <w:rPr>
                <w:b/>
                <w:bCs/>
                <w:i/>
                <w:iCs/>
                <w:lang w:val="el-GR"/>
              </w:rPr>
              <w:t>Κ</w:t>
            </w:r>
            <w:r w:rsidR="0040130F" w:rsidRPr="0040130F">
              <w:rPr>
                <w:b/>
                <w:bCs/>
                <w:i/>
                <w:iCs/>
                <w:lang w:val="el-GR"/>
              </w:rPr>
              <w:t>ος</w:t>
            </w:r>
            <w:r w:rsidR="0040130F" w:rsidRPr="0040130F">
              <w:rPr>
                <w:b/>
                <w:bCs/>
                <w:i/>
                <w:iCs/>
                <w:lang w:val="el-GR"/>
              </w:rPr>
              <w:t xml:space="preserve"> Βλάχος</w:t>
            </w:r>
          </w:p>
        </w:tc>
        <w:tc>
          <w:tcPr>
            <w:tcW w:w="2398" w:type="dxa"/>
            <w:gridSpan w:val="4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3ACDB0" w14:textId="77777777" w:rsidR="00063990" w:rsidRDefault="00063990">
            <w:pPr>
              <w:jc w:val="center"/>
            </w:pPr>
          </w:p>
        </w:tc>
      </w:tr>
      <w:tr w:rsidR="00063990" w14:paraId="0BDC76CB" w14:textId="77777777">
        <w:tc>
          <w:tcPr>
            <w:tcW w:w="234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76800" w14:textId="77777777" w:rsidR="00063990" w:rsidRDefault="00063990"/>
        </w:tc>
        <w:tc>
          <w:tcPr>
            <w:tcW w:w="612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9CF8" w14:textId="77777777" w:rsidR="00063990" w:rsidRDefault="00063990"/>
        </w:tc>
        <w:tc>
          <w:tcPr>
            <w:tcW w:w="2330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BAF2F" w14:textId="77777777" w:rsidR="00063990" w:rsidRDefault="00063990"/>
        </w:tc>
      </w:tr>
    </w:tbl>
    <w:p w14:paraId="23C5FF9F" w14:textId="77777777" w:rsidR="00063990" w:rsidRDefault="00063990"/>
    <w:p w14:paraId="7DEC413D" w14:textId="207E3F0A" w:rsidR="00063990" w:rsidRDefault="003E1F32">
      <w:pPr>
        <w:jc w:val="center"/>
        <w:rPr>
          <w:b/>
          <w:bCs/>
          <w:i/>
          <w:iCs/>
          <w:color w:val="2B3890"/>
          <w:sz w:val="40"/>
          <w:szCs w:val="40"/>
          <w:u w:val="single"/>
          <w:lang w:val="el-GR"/>
        </w:rPr>
      </w:pPr>
      <w:r>
        <w:rPr>
          <w:b/>
          <w:bCs/>
          <w:i/>
          <w:iCs/>
          <w:color w:val="2B3890"/>
          <w:sz w:val="40"/>
          <w:szCs w:val="40"/>
          <w:u w:val="single"/>
          <w:lang w:val="el-GR"/>
        </w:rPr>
        <w:t>ΕΡΩΤΗΜΑΤΑ:</w:t>
      </w:r>
    </w:p>
    <w:p w14:paraId="26451C54" w14:textId="445C971C" w:rsidR="00292048" w:rsidRDefault="00292048">
      <w:pPr>
        <w:jc w:val="center"/>
        <w:rPr>
          <w:b/>
          <w:bCs/>
          <w:i/>
          <w:iCs/>
          <w:color w:val="2B3890"/>
          <w:sz w:val="40"/>
          <w:szCs w:val="40"/>
          <w:u w:val="single"/>
          <w:lang w:val="el-GR"/>
        </w:rPr>
      </w:pPr>
    </w:p>
    <w:p w14:paraId="145716DF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01E9EDF7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6382637B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5D95B6F7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30FA6A90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7C6649BE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4978DB92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6EA47B44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7733D313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12D0AE5A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2F1DE9C9" w14:textId="6ABD764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  <w:r>
        <w:rPr>
          <w:color w:val="000000" w:themeColor="text1"/>
          <w:sz w:val="40"/>
          <w:szCs w:val="40"/>
          <w:lang w:val="el-GR"/>
        </w:rPr>
        <w:lastRenderedPageBreak/>
        <w:t>Τοπολογία:</w:t>
      </w:r>
    </w:p>
    <w:p w14:paraId="016F7BDB" w14:textId="2CEF2FEA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6F0DF60E" w14:textId="77777777" w:rsidR="00292048" w:rsidRDefault="00292048" w:rsidP="00292048">
      <w:pPr>
        <w:rPr>
          <w:color w:val="000000" w:themeColor="text1"/>
          <w:sz w:val="40"/>
          <w:szCs w:val="40"/>
          <w:lang w:val="el-GR"/>
        </w:rPr>
      </w:pPr>
    </w:p>
    <w:p w14:paraId="0264BC48" w14:textId="19FED9BB" w:rsidR="00063990" w:rsidRPr="00292048" w:rsidRDefault="00292048">
      <w:pPr>
        <w:rPr>
          <w:color w:val="000000" w:themeColor="text1"/>
          <w:sz w:val="40"/>
          <w:szCs w:val="40"/>
          <w:lang w:val="el-GR"/>
        </w:rPr>
      </w:pPr>
      <w:r w:rsidRPr="00292048">
        <w:rPr>
          <w:color w:val="000000" w:themeColor="text1"/>
          <w:sz w:val="40"/>
          <w:szCs w:val="40"/>
          <w:lang w:val="el-GR"/>
        </w:rPr>
        <w:drawing>
          <wp:inline distT="0" distB="0" distL="0" distR="0" wp14:anchorId="477071A6" wp14:editId="1FBCDF6E">
            <wp:extent cx="5135283" cy="2827020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654" cy="283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95D2" w14:textId="26B998AB" w:rsidR="00292048" w:rsidRDefault="000B3BC3" w:rsidP="000B3BC3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1)</w:t>
      </w:r>
      <w:r w:rsidRPr="000B3BC3">
        <w:rPr>
          <w:color w:val="000000" w:themeColor="text1"/>
          <w:sz w:val="32"/>
          <w:szCs w:val="32"/>
          <w:lang w:val="el-GR"/>
        </w:rPr>
        <w:t>Σε ένα εκ των PC εκτελέστε την εντολή help και δείτε όλη τη λίστα των υποστηριζόμενων</w:t>
      </w:r>
      <w:r>
        <w:rPr>
          <w:color w:val="000000" w:themeColor="text1"/>
          <w:sz w:val="32"/>
          <w:szCs w:val="32"/>
          <w:lang w:val="el-GR"/>
        </w:rPr>
        <w:t xml:space="preserve"> </w:t>
      </w:r>
      <w:r w:rsidRPr="000B3BC3">
        <w:rPr>
          <w:color w:val="000000" w:themeColor="text1"/>
          <w:sz w:val="32"/>
          <w:szCs w:val="32"/>
          <w:lang w:val="el-GR"/>
        </w:rPr>
        <w:t>εντολών</w:t>
      </w:r>
      <w:r>
        <w:rPr>
          <w:color w:val="000000" w:themeColor="text1"/>
          <w:sz w:val="32"/>
          <w:szCs w:val="32"/>
          <w:lang w:val="el-GR"/>
        </w:rPr>
        <w:t>:</w:t>
      </w:r>
    </w:p>
    <w:p w14:paraId="00DA6C65" w14:textId="567D1D7B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4EDC2469" w14:textId="56397400" w:rsidR="000B3BC3" w:rsidRDefault="00292048" w:rsidP="000B3BC3">
      <w:pPr>
        <w:rPr>
          <w:color w:val="000000" w:themeColor="text1"/>
          <w:sz w:val="32"/>
          <w:szCs w:val="32"/>
          <w:lang w:val="el-GR"/>
        </w:rPr>
      </w:pPr>
      <w:r w:rsidRPr="00292048">
        <w:rPr>
          <w:color w:val="000000" w:themeColor="text1"/>
          <w:sz w:val="32"/>
          <w:szCs w:val="32"/>
        </w:rPr>
        <w:drawing>
          <wp:inline distT="0" distB="0" distL="0" distR="0" wp14:anchorId="7B00759D" wp14:editId="2050FCB2">
            <wp:extent cx="3141348" cy="393192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3470" cy="39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3C5" w14:textId="77777777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5AF8A27D" w14:textId="799F09A3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2)</w:t>
      </w:r>
      <w:r w:rsidRPr="000B3BC3">
        <w:rPr>
          <w:color w:val="000000" w:themeColor="text1"/>
          <w:sz w:val="32"/>
          <w:szCs w:val="32"/>
          <w:lang w:val="el-GR"/>
        </w:rPr>
        <w:t>Σε ένα εκ των PC εκτελέστε την εντολή ip και ελέγξετε τι παραμέτρους που χρειάζεται για</w:t>
      </w:r>
      <w:r>
        <w:rPr>
          <w:color w:val="000000" w:themeColor="text1"/>
          <w:sz w:val="32"/>
          <w:szCs w:val="32"/>
          <w:lang w:val="el-GR"/>
        </w:rPr>
        <w:t xml:space="preserve"> </w:t>
      </w:r>
      <w:r w:rsidRPr="000B3BC3">
        <w:rPr>
          <w:color w:val="000000" w:themeColor="text1"/>
          <w:sz w:val="32"/>
          <w:szCs w:val="32"/>
          <w:lang w:val="el-GR"/>
        </w:rPr>
        <w:t>να εκτελεστεί</w:t>
      </w:r>
      <w:r>
        <w:rPr>
          <w:color w:val="000000" w:themeColor="text1"/>
          <w:sz w:val="32"/>
          <w:szCs w:val="32"/>
          <w:lang w:val="el-GR"/>
        </w:rPr>
        <w:t>:</w:t>
      </w:r>
    </w:p>
    <w:p w14:paraId="6541BCD5" w14:textId="25F612B8" w:rsidR="00292048" w:rsidRDefault="00292048" w:rsidP="000B3BC3">
      <w:pPr>
        <w:rPr>
          <w:color w:val="000000" w:themeColor="text1"/>
          <w:sz w:val="32"/>
          <w:szCs w:val="32"/>
          <w:lang w:val="el-GR"/>
        </w:rPr>
      </w:pPr>
    </w:p>
    <w:p w14:paraId="6C38E06D" w14:textId="77777777" w:rsidR="00292048" w:rsidRDefault="00292048" w:rsidP="000B3BC3">
      <w:pPr>
        <w:rPr>
          <w:color w:val="000000" w:themeColor="text1"/>
          <w:sz w:val="32"/>
          <w:szCs w:val="32"/>
          <w:lang w:val="el-GR"/>
        </w:rPr>
      </w:pPr>
    </w:p>
    <w:p w14:paraId="7E616E43" w14:textId="7ACFF2C1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16A0BE0B" w14:textId="2DC5AC81" w:rsidR="000B3BC3" w:rsidRDefault="00292048" w:rsidP="000B3BC3">
      <w:pPr>
        <w:rPr>
          <w:color w:val="000000" w:themeColor="text1"/>
          <w:sz w:val="32"/>
          <w:szCs w:val="32"/>
          <w:lang w:val="el-GR"/>
        </w:rPr>
      </w:pPr>
      <w:r w:rsidRPr="00292048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13779786" wp14:editId="3FFA1FB4">
            <wp:extent cx="4046220" cy="459705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5065" cy="46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7AC4" w14:textId="21349B61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7A399A79" w14:textId="0EE803AE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6EDACAC2" w14:textId="3922A9DE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01DB8A03" w14:textId="77777777" w:rsidR="00292048" w:rsidRDefault="00292048" w:rsidP="000B3BC3">
      <w:pPr>
        <w:rPr>
          <w:color w:val="000000" w:themeColor="text1"/>
          <w:sz w:val="32"/>
          <w:szCs w:val="32"/>
          <w:lang w:val="el-GR"/>
        </w:rPr>
      </w:pPr>
    </w:p>
    <w:p w14:paraId="7CB8C38B" w14:textId="573293A5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4A570D5D" w14:textId="08A87C42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42B3B0CA" w14:textId="029213CC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390E277E" w14:textId="6F0DD0F5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00164317" w14:textId="77777777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05076622" w14:textId="71187509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lastRenderedPageBreak/>
        <w:t>3)</w:t>
      </w:r>
      <w:r w:rsidRPr="000B3BC3">
        <w:rPr>
          <w:color w:val="000000" w:themeColor="text1"/>
          <w:sz w:val="32"/>
          <w:szCs w:val="32"/>
          <w:lang w:val="el-GR"/>
        </w:rPr>
        <w:t>Αναθέστε IP διευθύνσεις στο range 192.168.1.0/24 σε κάθε PC. Ελέγξετε με show ip το</w:t>
      </w:r>
      <w:r>
        <w:rPr>
          <w:color w:val="000000" w:themeColor="text1"/>
          <w:sz w:val="32"/>
          <w:szCs w:val="32"/>
          <w:lang w:val="el-GR"/>
        </w:rPr>
        <w:t xml:space="preserve"> </w:t>
      </w:r>
      <w:r w:rsidRPr="000B3BC3">
        <w:rPr>
          <w:color w:val="000000" w:themeColor="text1"/>
          <w:sz w:val="32"/>
          <w:szCs w:val="32"/>
          <w:lang w:val="el-GR"/>
        </w:rPr>
        <w:t>αποτέλεσμα της ανάθεσης</w:t>
      </w:r>
      <w:r>
        <w:rPr>
          <w:color w:val="000000" w:themeColor="text1"/>
          <w:sz w:val="32"/>
          <w:szCs w:val="32"/>
          <w:lang w:val="el-GR"/>
        </w:rPr>
        <w:t>:</w:t>
      </w:r>
    </w:p>
    <w:p w14:paraId="524ED680" w14:textId="3587DA45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37CD66E1" w14:textId="1DE54E84" w:rsidR="000B3BC3" w:rsidRDefault="00292048" w:rsidP="000B3BC3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gn-PY"/>
        </w:rPr>
        <w:t>PC1</w:t>
      </w:r>
      <w:r>
        <w:rPr>
          <w:color w:val="000000" w:themeColor="text1"/>
          <w:sz w:val="32"/>
          <w:szCs w:val="32"/>
          <w:lang w:val="el-GR"/>
        </w:rPr>
        <w:t xml:space="preserve">: </w:t>
      </w:r>
      <w:r w:rsidRPr="000B3BC3">
        <w:rPr>
          <w:color w:val="000000" w:themeColor="text1"/>
          <w:sz w:val="32"/>
          <w:szCs w:val="32"/>
          <w:lang w:val="el-GR"/>
        </w:rPr>
        <w:t>192.168.1</w:t>
      </w:r>
      <w:r>
        <w:rPr>
          <w:color w:val="000000" w:themeColor="text1"/>
          <w:sz w:val="32"/>
          <w:szCs w:val="32"/>
          <w:lang w:val="el-GR"/>
        </w:rPr>
        <w:t>.1</w:t>
      </w:r>
    </w:p>
    <w:p w14:paraId="0101CE10" w14:textId="77777777" w:rsidR="00292048" w:rsidRDefault="00292048" w:rsidP="000B3BC3">
      <w:pPr>
        <w:rPr>
          <w:color w:val="000000" w:themeColor="text1"/>
          <w:sz w:val="32"/>
          <w:szCs w:val="32"/>
          <w:lang w:val="el-GR"/>
        </w:rPr>
      </w:pPr>
    </w:p>
    <w:p w14:paraId="08DD568A" w14:textId="3C33C7C3" w:rsidR="00292048" w:rsidRDefault="00292048" w:rsidP="000B3BC3">
      <w:pPr>
        <w:rPr>
          <w:color w:val="000000" w:themeColor="text1"/>
          <w:sz w:val="32"/>
          <w:szCs w:val="32"/>
          <w:lang w:val="el-GR"/>
        </w:rPr>
      </w:pPr>
      <w:r w:rsidRPr="00292048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298349D3" wp14:editId="2CB3F028">
            <wp:extent cx="2448267" cy="628738"/>
            <wp:effectExtent l="0" t="0" r="0" b="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8669" w14:textId="77777777" w:rsidR="00292048" w:rsidRDefault="00292048" w:rsidP="000B3BC3">
      <w:pPr>
        <w:rPr>
          <w:color w:val="000000" w:themeColor="text1"/>
          <w:sz w:val="32"/>
          <w:szCs w:val="32"/>
          <w:lang w:val="el-GR"/>
        </w:rPr>
      </w:pPr>
    </w:p>
    <w:p w14:paraId="01733FA7" w14:textId="5CC292D8" w:rsidR="00292048" w:rsidRDefault="00292048" w:rsidP="000B3BC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PC2: </w:t>
      </w:r>
      <w:r w:rsidRPr="000B3BC3">
        <w:rPr>
          <w:color w:val="000000" w:themeColor="text1"/>
          <w:sz w:val="32"/>
          <w:szCs w:val="32"/>
          <w:lang w:val="el-GR"/>
        </w:rPr>
        <w:t>192.168.1.</w:t>
      </w:r>
      <w:r>
        <w:rPr>
          <w:color w:val="000000" w:themeColor="text1"/>
          <w:sz w:val="32"/>
          <w:szCs w:val="32"/>
        </w:rPr>
        <w:t>2</w:t>
      </w:r>
    </w:p>
    <w:p w14:paraId="2F88605B" w14:textId="77777777" w:rsidR="00292048" w:rsidRDefault="00292048" w:rsidP="000B3BC3">
      <w:pPr>
        <w:rPr>
          <w:color w:val="000000" w:themeColor="text1"/>
          <w:sz w:val="32"/>
          <w:szCs w:val="32"/>
        </w:rPr>
      </w:pPr>
    </w:p>
    <w:p w14:paraId="3B58FA44" w14:textId="46546B1F" w:rsidR="00292048" w:rsidRDefault="00292048" w:rsidP="000B3BC3">
      <w:pPr>
        <w:rPr>
          <w:color w:val="000000" w:themeColor="text1"/>
          <w:sz w:val="32"/>
          <w:szCs w:val="32"/>
        </w:rPr>
      </w:pPr>
      <w:r w:rsidRPr="00292048">
        <w:rPr>
          <w:color w:val="000000" w:themeColor="text1"/>
          <w:sz w:val="32"/>
          <w:szCs w:val="32"/>
        </w:rPr>
        <w:drawing>
          <wp:inline distT="0" distB="0" distL="0" distR="0" wp14:anchorId="319EDD91" wp14:editId="36A6DC04">
            <wp:extent cx="2324424" cy="666843"/>
            <wp:effectExtent l="0" t="0" r="0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7016" w14:textId="6C3EBE14" w:rsidR="00292048" w:rsidRDefault="00292048" w:rsidP="000B3BC3">
      <w:pPr>
        <w:rPr>
          <w:color w:val="000000" w:themeColor="text1"/>
          <w:sz w:val="32"/>
          <w:szCs w:val="32"/>
        </w:rPr>
      </w:pPr>
    </w:p>
    <w:p w14:paraId="3E0EE70C" w14:textId="77777777" w:rsidR="00292048" w:rsidRDefault="00292048" w:rsidP="000B3BC3">
      <w:pPr>
        <w:rPr>
          <w:color w:val="000000" w:themeColor="text1"/>
          <w:sz w:val="32"/>
          <w:szCs w:val="32"/>
        </w:rPr>
      </w:pPr>
    </w:p>
    <w:p w14:paraId="0ACA768D" w14:textId="3D4AE074" w:rsidR="00292048" w:rsidRDefault="00292048" w:rsidP="000B3BC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PC3: 192.168.1.3</w:t>
      </w:r>
    </w:p>
    <w:p w14:paraId="7C919529" w14:textId="1601317F" w:rsidR="00292048" w:rsidRDefault="00292048" w:rsidP="000B3BC3">
      <w:pPr>
        <w:rPr>
          <w:color w:val="000000" w:themeColor="text1"/>
          <w:sz w:val="32"/>
          <w:szCs w:val="32"/>
        </w:rPr>
      </w:pPr>
      <w:r w:rsidRPr="00292048">
        <w:rPr>
          <w:color w:val="000000" w:themeColor="text1"/>
          <w:sz w:val="32"/>
          <w:szCs w:val="32"/>
        </w:rPr>
        <w:drawing>
          <wp:inline distT="0" distB="0" distL="0" distR="0" wp14:anchorId="46D49E1E" wp14:editId="65C2BB97">
            <wp:extent cx="2362530" cy="600159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7C1D" w14:textId="77777777" w:rsidR="00292048" w:rsidRDefault="00292048" w:rsidP="000B3BC3">
      <w:pPr>
        <w:rPr>
          <w:color w:val="000000" w:themeColor="text1"/>
          <w:sz w:val="32"/>
          <w:szCs w:val="32"/>
        </w:rPr>
      </w:pPr>
    </w:p>
    <w:p w14:paraId="7337221F" w14:textId="1363B795" w:rsidR="00292048" w:rsidRPr="00292048" w:rsidRDefault="00292048" w:rsidP="000B3BC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PC4: </w:t>
      </w:r>
      <w:r w:rsidRPr="000B3BC3">
        <w:rPr>
          <w:color w:val="000000" w:themeColor="text1"/>
          <w:sz w:val="32"/>
          <w:szCs w:val="32"/>
          <w:lang w:val="el-GR"/>
        </w:rPr>
        <w:t>192.168.1.</w:t>
      </w:r>
      <w:r>
        <w:rPr>
          <w:color w:val="000000" w:themeColor="text1"/>
          <w:sz w:val="32"/>
          <w:szCs w:val="32"/>
        </w:rPr>
        <w:t>4</w:t>
      </w:r>
    </w:p>
    <w:p w14:paraId="6FC8693C" w14:textId="767A04E0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4219FCBC" w14:textId="767D8A0B" w:rsidR="000B3BC3" w:rsidRDefault="00292048" w:rsidP="000B3BC3">
      <w:pPr>
        <w:rPr>
          <w:color w:val="000000" w:themeColor="text1"/>
          <w:sz w:val="32"/>
          <w:szCs w:val="32"/>
          <w:lang w:val="el-GR"/>
        </w:rPr>
      </w:pPr>
      <w:r w:rsidRPr="00292048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4925CBDF" wp14:editId="4A0AF7DD">
            <wp:extent cx="2353003" cy="60015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42DA" w14:textId="67206974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617A732F" w14:textId="31A1CF6E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279F8462" w14:textId="2DA659C7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61CEE748" w14:textId="598B93A4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5AABD64A" w14:textId="0D48BB50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3A46AB27" w14:textId="4420CEC2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39A8CF47" w14:textId="1C24B8BA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47CF7A8E" w14:textId="7D9D8242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1E9B14AA" w14:textId="3E748CCF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184AACE1" w14:textId="03D6F8C0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69119C63" w14:textId="63A97C79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7819071E" w14:textId="77777777" w:rsidR="000B3BC3" w:rsidRDefault="000B3BC3" w:rsidP="000B3BC3">
      <w:pPr>
        <w:rPr>
          <w:color w:val="000000" w:themeColor="text1"/>
          <w:sz w:val="32"/>
          <w:szCs w:val="32"/>
          <w:lang w:val="el-GR"/>
        </w:rPr>
      </w:pPr>
    </w:p>
    <w:p w14:paraId="0F1C7F92" w14:textId="16C34229" w:rsidR="000B3BC3" w:rsidRPr="000B3BC3" w:rsidRDefault="000B3BC3" w:rsidP="000B3BC3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4)</w:t>
      </w:r>
      <w:r w:rsidRPr="000B3BC3">
        <w:rPr>
          <w:color w:val="000000" w:themeColor="text1"/>
          <w:sz w:val="32"/>
          <w:szCs w:val="32"/>
          <w:lang w:val="el-GR"/>
        </w:rPr>
        <w:t>Εκτελέστε από κάθε PC προς τα άλλα την εντολή ping για να ελέγξετε εάν οι υπολογιστές</w:t>
      </w:r>
      <w:r>
        <w:rPr>
          <w:color w:val="000000" w:themeColor="text1"/>
          <w:sz w:val="32"/>
          <w:szCs w:val="32"/>
          <w:lang w:val="el-GR"/>
        </w:rPr>
        <w:t xml:space="preserve"> </w:t>
      </w:r>
      <w:r w:rsidRPr="000B3BC3">
        <w:rPr>
          <w:color w:val="000000" w:themeColor="text1"/>
          <w:sz w:val="32"/>
          <w:szCs w:val="32"/>
          <w:lang w:val="el-GR"/>
        </w:rPr>
        <w:t xml:space="preserve">επικοινωνούν μεταξύ </w:t>
      </w:r>
      <w:r>
        <w:rPr>
          <w:color w:val="000000" w:themeColor="text1"/>
          <w:sz w:val="32"/>
          <w:szCs w:val="32"/>
          <w:lang w:val="el-GR"/>
        </w:rPr>
        <w:t>τους:</w:t>
      </w:r>
    </w:p>
    <w:p w14:paraId="5850350F" w14:textId="21D3A890" w:rsidR="00613B45" w:rsidRDefault="00613B45" w:rsidP="00292048">
      <w:pPr>
        <w:rPr>
          <w:rFonts w:ascii="Arial" w:hAnsi="Arial" w:cs="Arial"/>
          <w:b/>
          <w:sz w:val="44"/>
          <w:szCs w:val="44"/>
          <w:lang w:val="el-GR"/>
        </w:rPr>
      </w:pPr>
    </w:p>
    <w:p w14:paraId="0E46DA0F" w14:textId="344CB7AB" w:rsidR="00292048" w:rsidRDefault="00292048" w:rsidP="00292048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 xml:space="preserve">Από </w:t>
      </w:r>
      <w:r>
        <w:rPr>
          <w:color w:val="000000" w:themeColor="text1"/>
          <w:sz w:val="32"/>
          <w:szCs w:val="32"/>
          <w:lang w:val="gn-PY"/>
        </w:rPr>
        <w:t>PC1</w:t>
      </w:r>
      <w:r w:rsidRPr="00292048">
        <w:rPr>
          <w:color w:val="000000" w:themeColor="text1"/>
          <w:sz w:val="32"/>
          <w:szCs w:val="32"/>
          <w:lang w:val="el-GR"/>
        </w:rPr>
        <w:t>:</w:t>
      </w:r>
    </w:p>
    <w:p w14:paraId="7E2EEA64" w14:textId="68E30546" w:rsidR="00292048" w:rsidRDefault="00292048" w:rsidP="00292048">
      <w:pPr>
        <w:rPr>
          <w:color w:val="000000" w:themeColor="text1"/>
          <w:sz w:val="32"/>
          <w:szCs w:val="32"/>
          <w:lang w:val="el-GR"/>
        </w:rPr>
      </w:pPr>
    </w:p>
    <w:p w14:paraId="684E2D83" w14:textId="34AFD75A" w:rsidR="00292048" w:rsidRDefault="00584754" w:rsidP="00292048">
      <w:pPr>
        <w:rPr>
          <w:color w:val="000000" w:themeColor="text1"/>
          <w:sz w:val="32"/>
          <w:szCs w:val="32"/>
          <w:lang w:val="el-GR"/>
        </w:rPr>
      </w:pPr>
      <w:r w:rsidRPr="00584754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58E55AE8" wp14:editId="58EBDE8D">
            <wp:extent cx="3383280" cy="2986677"/>
            <wp:effectExtent l="0" t="0" r="7620" b="4445"/>
            <wp:docPr id="31" name="Picture 3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picture containing 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213" cy="30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1065" w14:textId="42E6DB24" w:rsidR="00292048" w:rsidRDefault="00292048" w:rsidP="00292048">
      <w:pPr>
        <w:rPr>
          <w:color w:val="000000" w:themeColor="text1"/>
          <w:sz w:val="32"/>
          <w:szCs w:val="32"/>
          <w:lang w:val="el-GR"/>
        </w:rPr>
      </w:pPr>
    </w:p>
    <w:p w14:paraId="2D71D603" w14:textId="77777777" w:rsidR="00292048" w:rsidRPr="00584754" w:rsidRDefault="00292048" w:rsidP="00292048">
      <w:pPr>
        <w:rPr>
          <w:color w:val="000000" w:themeColor="text1"/>
          <w:sz w:val="32"/>
          <w:szCs w:val="32"/>
        </w:rPr>
      </w:pPr>
    </w:p>
    <w:p w14:paraId="2B07DCDA" w14:textId="1400167E" w:rsidR="00292048" w:rsidRDefault="00292048" w:rsidP="00292048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 xml:space="preserve">Από </w:t>
      </w:r>
      <w:r>
        <w:rPr>
          <w:color w:val="000000" w:themeColor="text1"/>
          <w:sz w:val="32"/>
          <w:szCs w:val="32"/>
        </w:rPr>
        <w:t>PC</w:t>
      </w:r>
      <w:r w:rsidRPr="00292048">
        <w:rPr>
          <w:color w:val="000000" w:themeColor="text1"/>
          <w:sz w:val="32"/>
          <w:szCs w:val="32"/>
          <w:lang w:val="el-GR"/>
        </w:rPr>
        <w:t>2:</w:t>
      </w:r>
    </w:p>
    <w:p w14:paraId="626BAA07" w14:textId="77777777" w:rsidR="00584754" w:rsidRDefault="00584754" w:rsidP="00292048">
      <w:pPr>
        <w:rPr>
          <w:color w:val="000000" w:themeColor="text1"/>
          <w:sz w:val="32"/>
          <w:szCs w:val="32"/>
          <w:lang w:val="el-GR"/>
        </w:rPr>
      </w:pPr>
    </w:p>
    <w:p w14:paraId="52AD47D2" w14:textId="19A356BE" w:rsidR="00584754" w:rsidRPr="00292048" w:rsidRDefault="00584754" w:rsidP="00292048">
      <w:pPr>
        <w:rPr>
          <w:color w:val="000000" w:themeColor="text1"/>
          <w:sz w:val="32"/>
          <w:szCs w:val="32"/>
          <w:lang w:val="el-GR"/>
        </w:rPr>
      </w:pPr>
      <w:r w:rsidRPr="00584754">
        <w:rPr>
          <w:color w:val="000000" w:themeColor="text1"/>
          <w:sz w:val="32"/>
          <w:szCs w:val="32"/>
          <w:lang w:val="el-GR"/>
        </w:rPr>
        <w:drawing>
          <wp:inline distT="0" distB="0" distL="0" distR="0" wp14:anchorId="63B0A00C" wp14:editId="3F049870">
            <wp:extent cx="3500808" cy="2971798"/>
            <wp:effectExtent l="0" t="0" r="444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9142" cy="298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C6A9" w14:textId="7FCDC9E6" w:rsidR="00292048" w:rsidRDefault="00292048" w:rsidP="0029204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l-GR"/>
        </w:rPr>
        <w:lastRenderedPageBreak/>
        <w:t xml:space="preserve">Από </w:t>
      </w:r>
      <w:r>
        <w:rPr>
          <w:color w:val="000000" w:themeColor="text1"/>
          <w:sz w:val="32"/>
          <w:szCs w:val="32"/>
        </w:rPr>
        <w:t>PC</w:t>
      </w:r>
      <w:r w:rsidRPr="00292048">
        <w:rPr>
          <w:color w:val="000000" w:themeColor="text1"/>
          <w:sz w:val="32"/>
          <w:szCs w:val="32"/>
          <w:lang w:val="el-GR"/>
        </w:rPr>
        <w:t>3</w:t>
      </w:r>
      <w:r>
        <w:rPr>
          <w:color w:val="000000" w:themeColor="text1"/>
          <w:sz w:val="32"/>
          <w:szCs w:val="32"/>
        </w:rPr>
        <w:t>:</w:t>
      </w:r>
    </w:p>
    <w:p w14:paraId="14C7769E" w14:textId="431E3AD4" w:rsidR="00584754" w:rsidRDefault="00584754" w:rsidP="00292048">
      <w:pPr>
        <w:rPr>
          <w:color w:val="000000" w:themeColor="text1"/>
          <w:sz w:val="32"/>
          <w:szCs w:val="32"/>
        </w:rPr>
      </w:pPr>
    </w:p>
    <w:p w14:paraId="6AD75A10" w14:textId="239E48E6" w:rsidR="00584754" w:rsidRPr="00584754" w:rsidRDefault="00584754" w:rsidP="00292048">
      <w:pPr>
        <w:rPr>
          <w:color w:val="000000" w:themeColor="text1"/>
          <w:sz w:val="32"/>
          <w:szCs w:val="32"/>
        </w:rPr>
      </w:pPr>
      <w:r w:rsidRPr="00584754">
        <w:rPr>
          <w:color w:val="000000" w:themeColor="text1"/>
          <w:sz w:val="32"/>
          <w:szCs w:val="32"/>
        </w:rPr>
        <w:drawing>
          <wp:inline distT="0" distB="0" distL="0" distR="0" wp14:anchorId="232162B1" wp14:editId="52D3D4F9">
            <wp:extent cx="4153480" cy="3477110"/>
            <wp:effectExtent l="0" t="0" r="0" b="0"/>
            <wp:docPr id="33" name="Picture 3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picture containing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D9BC" w14:textId="77777777" w:rsidR="00584754" w:rsidRDefault="00584754" w:rsidP="00292048">
      <w:pPr>
        <w:rPr>
          <w:color w:val="000000" w:themeColor="text1"/>
          <w:sz w:val="32"/>
          <w:szCs w:val="32"/>
          <w:lang w:val="el-GR"/>
        </w:rPr>
      </w:pPr>
    </w:p>
    <w:p w14:paraId="155A434C" w14:textId="2A436927" w:rsidR="00584754" w:rsidRDefault="00292048" w:rsidP="0029204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l-GR"/>
        </w:rPr>
        <w:t xml:space="preserve">Από </w:t>
      </w:r>
      <w:r>
        <w:rPr>
          <w:color w:val="000000" w:themeColor="text1"/>
          <w:sz w:val="32"/>
          <w:szCs w:val="32"/>
        </w:rPr>
        <w:t>PC4:</w:t>
      </w:r>
    </w:p>
    <w:p w14:paraId="7725C47F" w14:textId="77777777" w:rsidR="00584754" w:rsidRPr="00292048" w:rsidRDefault="00584754" w:rsidP="00292048">
      <w:pPr>
        <w:rPr>
          <w:color w:val="000000" w:themeColor="text1"/>
          <w:sz w:val="32"/>
          <w:szCs w:val="32"/>
        </w:rPr>
      </w:pPr>
    </w:p>
    <w:p w14:paraId="4FF65688" w14:textId="397D8681" w:rsidR="00292048" w:rsidRDefault="00584754" w:rsidP="00292048">
      <w:pPr>
        <w:rPr>
          <w:rFonts w:ascii="Arial" w:hAnsi="Arial" w:cs="Arial"/>
          <w:b/>
          <w:sz w:val="44"/>
          <w:szCs w:val="44"/>
          <w:lang w:val="gn-PY"/>
        </w:rPr>
      </w:pPr>
      <w:r w:rsidRPr="00584754">
        <w:rPr>
          <w:rFonts w:ascii="Arial" w:hAnsi="Arial" w:cs="Arial"/>
          <w:b/>
          <w:sz w:val="44"/>
          <w:szCs w:val="44"/>
          <w:lang w:val="gn-PY"/>
        </w:rPr>
        <w:drawing>
          <wp:inline distT="0" distB="0" distL="0" distR="0" wp14:anchorId="3329A306" wp14:editId="4FE25902">
            <wp:extent cx="3436851" cy="30175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1510" cy="30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E878" w14:textId="6DC65F34" w:rsidR="00584754" w:rsidRDefault="00584754" w:rsidP="00292048">
      <w:pPr>
        <w:rPr>
          <w:rFonts w:ascii="Arial" w:hAnsi="Arial" w:cs="Arial"/>
          <w:b/>
          <w:sz w:val="44"/>
          <w:szCs w:val="44"/>
          <w:lang w:val="gn-PY"/>
        </w:rPr>
      </w:pP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</w:p>
    <w:p w14:paraId="6E3F42B4" w14:textId="62F3498E" w:rsidR="00584754" w:rsidRPr="00584754" w:rsidRDefault="00584754" w:rsidP="00292048">
      <w:pPr>
        <w:rPr>
          <w:rFonts w:ascii="Arial" w:hAnsi="Arial" w:cs="Arial"/>
          <w:b/>
          <w:sz w:val="44"/>
          <w:szCs w:val="44"/>
          <w:lang w:val="el-GR"/>
        </w:rPr>
      </w:pP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gn-PY"/>
        </w:rPr>
        <w:tab/>
      </w:r>
      <w:r>
        <w:rPr>
          <w:rFonts w:ascii="Arial" w:hAnsi="Arial" w:cs="Arial"/>
          <w:b/>
          <w:sz w:val="44"/>
          <w:szCs w:val="44"/>
          <w:lang w:val="el-GR"/>
        </w:rPr>
        <w:t>ΤΕΛΟΣ ΑΝΑΦΟΡΑΣ</w:t>
      </w:r>
    </w:p>
    <w:p w14:paraId="3FABE897" w14:textId="77777777" w:rsidR="00584754" w:rsidRPr="00292048" w:rsidRDefault="00584754" w:rsidP="00292048">
      <w:pPr>
        <w:rPr>
          <w:rFonts w:ascii="Arial" w:hAnsi="Arial" w:cs="Arial"/>
          <w:b/>
          <w:sz w:val="44"/>
          <w:szCs w:val="44"/>
          <w:lang w:val="gn-PY"/>
        </w:rPr>
      </w:pPr>
    </w:p>
    <w:sectPr w:rsidR="00584754" w:rsidRPr="00292048">
      <w:footerReference w:type="default" r:id="rId20"/>
      <w:pgSz w:w="12240" w:h="15840"/>
      <w:pgMar w:top="720" w:right="720" w:bottom="720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599B9" w14:textId="77777777" w:rsidR="001A3060" w:rsidRDefault="001A3060">
      <w:r>
        <w:separator/>
      </w:r>
    </w:p>
  </w:endnote>
  <w:endnote w:type="continuationSeparator" w:id="0">
    <w:p w14:paraId="6823ABAA" w14:textId="77777777" w:rsidR="001A3060" w:rsidRDefault="001A3060">
      <w:r>
        <w:continuationSeparator/>
      </w:r>
    </w:p>
  </w:endnote>
  <w:endnote w:type="continuationNotice" w:id="1">
    <w:p w14:paraId="580F38D4" w14:textId="77777777" w:rsidR="001A3060" w:rsidRDefault="001A30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936E2" w14:textId="77777777" w:rsidR="007E4AD4" w:rsidRDefault="007E4AD4">
    <w:pPr>
      <w:pStyle w:val="Footer"/>
    </w:pPr>
  </w:p>
  <w:tbl>
    <w:tblPr>
      <w:tblW w:w="1079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79"/>
      <w:gridCol w:w="5395"/>
      <w:gridCol w:w="3237"/>
      <w:gridCol w:w="1079"/>
    </w:tblGrid>
    <w:tr w:rsidR="007E4AD4" w14:paraId="4093B3D6" w14:textId="77777777">
      <w:tc>
        <w:tcPr>
          <w:tcW w:w="107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5D9B472E" w14:textId="77777777" w:rsidR="007E4AD4" w:rsidRDefault="007E4AD4">
          <w:pPr>
            <w:pStyle w:val="Footer"/>
          </w:pPr>
        </w:p>
      </w:tc>
      <w:tc>
        <w:tcPr>
          <w:tcW w:w="5395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0DEB0D87" w14:textId="0D72AF2A" w:rsidR="003530B5" w:rsidRDefault="003530B5">
          <w:pPr>
            <w:pStyle w:val="Footer"/>
            <w:rPr>
              <w:lang w:val="el-GR"/>
            </w:rPr>
          </w:pPr>
          <w:r>
            <w:rPr>
              <w:lang w:val="el-GR"/>
            </w:rPr>
            <w:t>ΔΙΚΤΥΑ ΥΠΟΛΟΓΙΣΤΩΝ</w:t>
          </w:r>
        </w:p>
        <w:p w14:paraId="290689B4" w14:textId="566E94DB" w:rsidR="002110DA" w:rsidRPr="002110DA" w:rsidRDefault="002110DA">
          <w:pPr>
            <w:pStyle w:val="Footer"/>
            <w:rPr>
              <w:lang w:val="el-GR"/>
            </w:rPr>
          </w:pPr>
        </w:p>
      </w:tc>
      <w:tc>
        <w:tcPr>
          <w:tcW w:w="3237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7ADD77A2" w14:textId="77777777" w:rsidR="007E4AD4" w:rsidRDefault="003E1F32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  <w:tc>
        <w:tcPr>
          <w:tcW w:w="1079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14:paraId="1D43795D" w14:textId="77777777" w:rsidR="007E4AD4" w:rsidRDefault="007E4AD4">
          <w:pPr>
            <w:pStyle w:val="Footer"/>
          </w:pPr>
        </w:p>
      </w:tc>
    </w:tr>
  </w:tbl>
  <w:p w14:paraId="7D66E46B" w14:textId="77777777" w:rsidR="007E4AD4" w:rsidRDefault="007E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2D051" w14:textId="77777777" w:rsidR="001A3060" w:rsidRDefault="001A3060">
      <w:r>
        <w:rPr>
          <w:color w:val="000000"/>
        </w:rPr>
        <w:separator/>
      </w:r>
    </w:p>
  </w:footnote>
  <w:footnote w:type="continuationSeparator" w:id="0">
    <w:p w14:paraId="2C789257" w14:textId="77777777" w:rsidR="001A3060" w:rsidRDefault="001A3060">
      <w:r>
        <w:continuationSeparator/>
      </w:r>
    </w:p>
  </w:footnote>
  <w:footnote w:type="continuationNotice" w:id="1">
    <w:p w14:paraId="259DF7C1" w14:textId="77777777" w:rsidR="001A3060" w:rsidRDefault="001A30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90"/>
    <w:rsid w:val="000041F8"/>
    <w:rsid w:val="00022435"/>
    <w:rsid w:val="000525CD"/>
    <w:rsid w:val="00057933"/>
    <w:rsid w:val="0006381E"/>
    <w:rsid w:val="00063990"/>
    <w:rsid w:val="00072F1E"/>
    <w:rsid w:val="000867CB"/>
    <w:rsid w:val="000B3BC3"/>
    <w:rsid w:val="000C47FE"/>
    <w:rsid w:val="000C5E91"/>
    <w:rsid w:val="001643A8"/>
    <w:rsid w:val="00197B53"/>
    <w:rsid w:val="001A09BE"/>
    <w:rsid w:val="001A3060"/>
    <w:rsid w:val="001A35C8"/>
    <w:rsid w:val="001D70DE"/>
    <w:rsid w:val="001E002F"/>
    <w:rsid w:val="001F2ABF"/>
    <w:rsid w:val="002110DA"/>
    <w:rsid w:val="00213F9E"/>
    <w:rsid w:val="00257FA1"/>
    <w:rsid w:val="0027479D"/>
    <w:rsid w:val="00292048"/>
    <w:rsid w:val="002A41B6"/>
    <w:rsid w:val="002C5DDE"/>
    <w:rsid w:val="003104FD"/>
    <w:rsid w:val="00311BA8"/>
    <w:rsid w:val="003271EE"/>
    <w:rsid w:val="00327515"/>
    <w:rsid w:val="00332FA8"/>
    <w:rsid w:val="003530B5"/>
    <w:rsid w:val="00366D8D"/>
    <w:rsid w:val="0037102A"/>
    <w:rsid w:val="003B136C"/>
    <w:rsid w:val="003C47FB"/>
    <w:rsid w:val="003E0A6A"/>
    <w:rsid w:val="003E1F32"/>
    <w:rsid w:val="0040130F"/>
    <w:rsid w:val="0040172E"/>
    <w:rsid w:val="004456E2"/>
    <w:rsid w:val="00461097"/>
    <w:rsid w:val="00495E78"/>
    <w:rsid w:val="004E0391"/>
    <w:rsid w:val="00523EFA"/>
    <w:rsid w:val="005363D6"/>
    <w:rsid w:val="00584754"/>
    <w:rsid w:val="005C65A5"/>
    <w:rsid w:val="005D4D50"/>
    <w:rsid w:val="005F63EA"/>
    <w:rsid w:val="00613B45"/>
    <w:rsid w:val="00622AD7"/>
    <w:rsid w:val="00630E98"/>
    <w:rsid w:val="00651B85"/>
    <w:rsid w:val="00655288"/>
    <w:rsid w:val="00693F4C"/>
    <w:rsid w:val="006A21AD"/>
    <w:rsid w:val="006E3C77"/>
    <w:rsid w:val="00710871"/>
    <w:rsid w:val="0071278C"/>
    <w:rsid w:val="00750E7E"/>
    <w:rsid w:val="00795DE7"/>
    <w:rsid w:val="007A26A5"/>
    <w:rsid w:val="007E4AD4"/>
    <w:rsid w:val="007F2590"/>
    <w:rsid w:val="0083199B"/>
    <w:rsid w:val="00857860"/>
    <w:rsid w:val="008E712B"/>
    <w:rsid w:val="00911541"/>
    <w:rsid w:val="00927101"/>
    <w:rsid w:val="0093349E"/>
    <w:rsid w:val="00947A31"/>
    <w:rsid w:val="00962F31"/>
    <w:rsid w:val="009A564B"/>
    <w:rsid w:val="009B0D10"/>
    <w:rsid w:val="009B3BE3"/>
    <w:rsid w:val="00A261DF"/>
    <w:rsid w:val="00A35928"/>
    <w:rsid w:val="00A4187B"/>
    <w:rsid w:val="00AC36F8"/>
    <w:rsid w:val="00B0019A"/>
    <w:rsid w:val="00B13FA4"/>
    <w:rsid w:val="00B22FC6"/>
    <w:rsid w:val="00B256E9"/>
    <w:rsid w:val="00B50F32"/>
    <w:rsid w:val="00B64CAF"/>
    <w:rsid w:val="00C76564"/>
    <w:rsid w:val="00C94871"/>
    <w:rsid w:val="00C96B5C"/>
    <w:rsid w:val="00CB71FE"/>
    <w:rsid w:val="00CE2B71"/>
    <w:rsid w:val="00CF73C6"/>
    <w:rsid w:val="00D30CBA"/>
    <w:rsid w:val="00D50C32"/>
    <w:rsid w:val="00D579E4"/>
    <w:rsid w:val="00D640A8"/>
    <w:rsid w:val="00DB446E"/>
    <w:rsid w:val="00DE1C6B"/>
    <w:rsid w:val="00DE4447"/>
    <w:rsid w:val="00E01D1C"/>
    <w:rsid w:val="00E6201C"/>
    <w:rsid w:val="00E67B06"/>
    <w:rsid w:val="00EB511F"/>
    <w:rsid w:val="00F10C65"/>
    <w:rsid w:val="00F140D0"/>
    <w:rsid w:val="00F251DF"/>
    <w:rsid w:val="00F27209"/>
    <w:rsid w:val="00F466E0"/>
    <w:rsid w:val="00F87648"/>
    <w:rsid w:val="00F87EAB"/>
    <w:rsid w:val="00FD647F"/>
    <w:rsid w:val="00FF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4965E"/>
  <w15:docId w15:val="{FEFF0B10-5FDC-44A0-A877-25356D0B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Times New Roman"/>
        <w:sz w:val="24"/>
        <w:szCs w:val="24"/>
        <w:lang w:val="en-US" w:eastAsia="en-US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  <w:rPr>
      <w:rFonts w:ascii="Century Gothic" w:hAnsi="Century Gothic"/>
      <w:b/>
      <w:color w:val="476166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uiPriority w:val="9"/>
    <w:unhideWhenUsed/>
    <w:qFormat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jc w:val="center"/>
      <w:outlineLvl w:val="3"/>
    </w:pPr>
    <w:rPr>
      <w:rFonts w:ascii="Century Gothic" w:hAnsi="Century Gothic"/>
      <w:b/>
      <w:color w:val="4761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/>
      <w:outlineLvl w:val="4"/>
    </w:pPr>
    <w:rPr>
      <w:rFonts w:ascii="Century Gothic" w:hAnsi="Century Gothic"/>
      <w:b/>
      <w:color w:val="47616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rPr>
      <w:sz w:val="10"/>
    </w:rPr>
  </w:style>
  <w:style w:type="paragraph" w:styleId="BalloonText">
    <w:name w:val="Balloon Text"/>
    <w:basedOn w:val="Normal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rPr>
      <w:rFonts w:ascii="Century Gothic" w:hAnsi="Century Gothic"/>
      <w:b/>
      <w:color w:val="476166"/>
      <w:sz w:val="52"/>
      <w:szCs w:val="52"/>
    </w:rPr>
  </w:style>
  <w:style w:type="character" w:customStyle="1" w:styleId="Heading2Char">
    <w:name w:val="Heading 2 Char"/>
    <w:basedOn w:val="DefaultParagraphFont"/>
    <w:rPr>
      <w:b/>
      <w:sz w:val="48"/>
      <w:szCs w:val="48"/>
    </w:rPr>
  </w:style>
  <w:style w:type="character" w:customStyle="1" w:styleId="Heading3Char">
    <w:name w:val="Heading 3 Char"/>
    <w:basedOn w:val="DefaultParagraphFont"/>
    <w:rPr>
      <w:sz w:val="36"/>
      <w:szCs w:val="36"/>
    </w:rPr>
  </w:style>
  <w:style w:type="character" w:customStyle="1" w:styleId="Heading4Char">
    <w:name w:val="Heading 4 Char"/>
    <w:basedOn w:val="DefaultParagraphFont"/>
    <w:rPr>
      <w:rFonts w:ascii="Century Gothic" w:hAnsi="Century Gothic"/>
      <w:b/>
      <w:color w:val="476166"/>
      <w:sz w:val="28"/>
      <w:szCs w:val="28"/>
    </w:rPr>
  </w:style>
  <w:style w:type="paragraph" w:customStyle="1" w:styleId="Text">
    <w:name w:val="Text"/>
    <w:basedOn w:val="Normal"/>
    <w:rPr>
      <w:sz w:val="28"/>
      <w:szCs w:val="28"/>
    </w:rPr>
  </w:style>
  <w:style w:type="paragraph" w:styleId="Header">
    <w:name w:val="header"/>
    <w:basedOn w:val="Footer"/>
    <w:rPr>
      <w:rFonts w:ascii="Georgia" w:hAnsi="Georgia"/>
    </w:rPr>
  </w:style>
  <w:style w:type="character" w:customStyle="1" w:styleId="HeaderChar">
    <w:name w:val="Header Char"/>
    <w:basedOn w:val="DefaultParagraphFont"/>
    <w:rPr>
      <w:rFonts w:ascii="Georgia" w:hAnsi="Georgia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ascii="Century Gothic" w:hAnsi="Century Gothic"/>
      <w:b/>
      <w:color w:val="476166"/>
    </w:rPr>
  </w:style>
  <w:style w:type="character" w:customStyle="1" w:styleId="FooterChar">
    <w:name w:val="Footer Char"/>
    <w:basedOn w:val="DefaultParagraphFont"/>
    <w:rPr>
      <w:rFonts w:ascii="Century Gothic" w:hAnsi="Century Gothic"/>
      <w:b/>
      <w:color w:val="476166"/>
    </w:rPr>
  </w:style>
  <w:style w:type="character" w:styleId="PageNumber">
    <w:name w:val="page number"/>
    <w:basedOn w:val="DefaultParagraphFont"/>
  </w:style>
  <w:style w:type="character" w:customStyle="1" w:styleId="Heading5Char">
    <w:name w:val="Heading 5 Char"/>
    <w:basedOn w:val="DefaultParagraphFont"/>
    <w:rPr>
      <w:rFonts w:ascii="Century Gothic" w:hAnsi="Century Gothic"/>
      <w:b/>
      <w:color w:val="476166"/>
      <w:sz w:val="28"/>
      <w:szCs w:val="28"/>
    </w:rPr>
  </w:style>
  <w:style w:type="paragraph" w:styleId="Quote">
    <w:name w:val="Quote"/>
    <w:basedOn w:val="Normal"/>
    <w:next w:val="Normal"/>
    <w:rPr>
      <w:color w:val="476166"/>
      <w:sz w:val="96"/>
      <w:szCs w:val="96"/>
    </w:rPr>
  </w:style>
  <w:style w:type="character" w:customStyle="1" w:styleId="QuoteChar">
    <w:name w:val="Quote Char"/>
    <w:basedOn w:val="DefaultParagraphFont"/>
    <w:rPr>
      <w:color w:val="476166"/>
      <w:sz w:val="96"/>
      <w:szCs w:val="9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rge%20katsaros\AppData\Roaming\Microsoft\Templates\Modern%20student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DC277C-03CA-4232-929F-D8006DDA4AC2}">
  <we:reference id="wa200000011" version="1.0.1.0" store="en-US" storeType="OMEX"/>
  <we:alternateReferences>
    <we:reference id="wa200000011" version="1.0.1.0" store="en-US" storeType="OMEX"/>
  </we:alternateReferences>
  <we:properties>
    <we:property name="language" value="&quot;Sql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94F86-8B62-4CF2-B92A-BA746FEF9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report.dotx</Template>
  <TotalTime>270</TotalTime>
  <Pages>8</Pages>
  <Words>127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ΑΝΔΡΕΑΣ ΚΑΤΣΑΡΟΣ</dc:creator>
  <cp:keywords/>
  <dc:description/>
  <cp:lastModifiedBy>ΚΑΤΣΑΡΟΣ ΑΝΔΡΕΑΣ</cp:lastModifiedBy>
  <cp:revision>3</cp:revision>
  <dcterms:created xsi:type="dcterms:W3CDTF">2023-03-05T15:46:00Z</dcterms:created>
  <dcterms:modified xsi:type="dcterms:W3CDTF">2023-03-05T20:15:00Z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